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C1576" w14:textId="77777777" w:rsidR="00DD6741" w:rsidRPr="00DD6741" w:rsidRDefault="00DD6741" w:rsidP="00D30835">
      <w:pPr>
        <w:pStyle w:val="Ttulo1"/>
      </w:pPr>
      <w:r w:rsidRPr="00DD6741">
        <w:t xml:space="preserve">Guía completa para alumnos — </w:t>
      </w:r>
      <w:proofErr w:type="spellStart"/>
      <w:r w:rsidRPr="00DD6741">
        <w:t>MicroDSI</w:t>
      </w:r>
      <w:proofErr w:type="spellEnd"/>
      <w:r w:rsidRPr="00DD6741">
        <w:t xml:space="preserve"> (M2-S10)</w:t>
      </w:r>
    </w:p>
    <w:p w14:paraId="5CA02283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Vas a crear tu propia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mini-web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con 4 páginas (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Inicio,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, Pistas,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Lab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) y un entregable exportable en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Markdown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(.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.</w:t>
      </w:r>
    </w:p>
    <w:p w14:paraId="0658E2D8" w14:textId="77777777" w:rsidR="00DD6741" w:rsidRPr="00DD6741" w:rsidRDefault="00DD6741" w:rsidP="00D30835">
      <w:pPr>
        <w:pStyle w:val="Ttulo2"/>
      </w:pPr>
      <w:r w:rsidRPr="00DD6741">
        <w:t>1) Qué vas a construir</w:t>
      </w:r>
    </w:p>
    <w:p w14:paraId="1B03377C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Una web estática con:</w:t>
      </w:r>
    </w:p>
    <w:p w14:paraId="657460AB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Inicio (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index.html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entrada rápida.</w:t>
      </w:r>
    </w:p>
    <w:p w14:paraId="3CAD6B0B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(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feed.html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micro-lecciones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en tarjetas.</w:t>
      </w:r>
    </w:p>
    <w:p w14:paraId="63F0668D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Pistas (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pista.htm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caso guiado por pasos.</w:t>
      </w:r>
    </w:p>
    <w:p w14:paraId="189B1C19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Lab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(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lab.html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inventario + priorización + SIPOC +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export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a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.</w:t>
      </w:r>
    </w:p>
    <w:p w14:paraId="11919BA4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/styles.css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estilo visual.</w:t>
      </w:r>
    </w:p>
    <w:p w14:paraId="1A0C8AAB" w14:textId="77777777" w:rsidR="00DD6741" w:rsidRPr="00DD6741" w:rsidRDefault="00DD6741" w:rsidP="00D308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/app.js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contenido (tarjetas/pistas) + lógica (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selector,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export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).</w:t>
      </w:r>
    </w:p>
    <w:p w14:paraId="6E307C6A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Tracks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disponibles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(se eligen desde el selector):</w:t>
      </w:r>
    </w:p>
    <w:p w14:paraId="5521D47C" w14:textId="77777777" w:rsidR="00DD6741" w:rsidRPr="00DD6741" w:rsidRDefault="00DD6741" w:rsidP="00D3083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ITSM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Triage</w:t>
      </w:r>
      <w:proofErr w:type="spellEnd"/>
    </w:p>
    <w:p w14:paraId="0DE17B22" w14:textId="77777777" w:rsidR="00DD6741" w:rsidRPr="00DD6741" w:rsidRDefault="00DD6741" w:rsidP="00D3083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HR</w:t>
      </w:r>
    </w:p>
    <w:p w14:paraId="1E3D71EA" w14:textId="77777777" w:rsidR="00DD6741" w:rsidRPr="00DD6741" w:rsidRDefault="00DD6741" w:rsidP="00D3083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Procurement</w:t>
      </w:r>
      <w:proofErr w:type="spellEnd"/>
    </w:p>
    <w:p w14:paraId="3647D814" w14:textId="77777777" w:rsidR="00DD6741" w:rsidRPr="00DD6741" w:rsidRDefault="00DD6741" w:rsidP="00D30835">
      <w:pPr>
        <w:pStyle w:val="Ttulo2"/>
      </w:pPr>
      <w:r w:rsidRPr="00DD6741">
        <w:t>2) Lo que necesitas antes de empezar</w:t>
      </w:r>
    </w:p>
    <w:p w14:paraId="7D394856" w14:textId="77777777" w:rsidR="00DD6741" w:rsidRPr="00DD6741" w:rsidRDefault="00DD6741" w:rsidP="00D3083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Cuenta de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GitHub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iniciada sesión.</w:t>
      </w:r>
    </w:p>
    <w:p w14:paraId="1998F99D" w14:textId="77777777" w:rsidR="00DD6741" w:rsidRPr="00DD6741" w:rsidRDefault="00DD6741" w:rsidP="00D3083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Navegador actualizado (Chrome/Edge/Firefox).</w:t>
      </w:r>
    </w:p>
    <w:p w14:paraId="1CACC4F1" w14:textId="77777777" w:rsidR="00DD6741" w:rsidRPr="00DD6741" w:rsidRDefault="00DD6741" w:rsidP="00D3083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Poder editar texto en GitHub (Editor web).</w:t>
      </w:r>
    </w:p>
    <w:p w14:paraId="2B0C2147" w14:textId="77777777" w:rsidR="00DD6741" w:rsidRPr="00DD6741" w:rsidRDefault="00DD6741" w:rsidP="00D3083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Tener claro tu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(ITSM / HR /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Procurement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).</w:t>
      </w:r>
    </w:p>
    <w:p w14:paraId="0B655E76" w14:textId="77777777" w:rsidR="00DD6741" w:rsidRPr="00DD6741" w:rsidRDefault="00DD6741" w:rsidP="00D30835">
      <w:pPr>
        <w:pStyle w:val="Ttulo2"/>
      </w:pPr>
      <w:r w:rsidRPr="00DD6741">
        <w:t>3) Cómo crear tu web (método recomendado: “</w:t>
      </w:r>
      <w:proofErr w:type="spellStart"/>
      <w:r w:rsidRPr="00DD6741">
        <w:t>Template</w:t>
      </w:r>
      <w:proofErr w:type="spellEnd"/>
      <w:r w:rsidRPr="00DD6741">
        <w:t xml:space="preserve"> repo”)</w:t>
      </w:r>
    </w:p>
    <w:p w14:paraId="4AE59B26" w14:textId="77777777" w:rsidR="00DD6741" w:rsidRPr="00DD6741" w:rsidRDefault="00DD6741" w:rsidP="00D30835">
      <w:pPr>
        <w:pStyle w:val="Ttulo3"/>
      </w:pPr>
      <w:r w:rsidRPr="00DD6741">
        <w:t>Paso 1 — Crear tu repo desde la plantilla</w:t>
      </w:r>
    </w:p>
    <w:p w14:paraId="657DE92E" w14:textId="77777777" w:rsidR="00DD6741" w:rsidRPr="00DD6741" w:rsidRDefault="00DD6741" w:rsidP="00D3083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Entra al repositorio plantilla que te haya dado el profesor.</w:t>
      </w:r>
    </w:p>
    <w:p w14:paraId="2A676487" w14:textId="77777777" w:rsidR="00DD6741" w:rsidRPr="00DD6741" w:rsidRDefault="00DD6741" w:rsidP="00D3083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Pulsa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Use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this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template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→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Create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a new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repository</w:t>
      </w:r>
      <w:proofErr w:type="spellEnd"/>
    </w:p>
    <w:p w14:paraId="5B884836" w14:textId="77777777" w:rsidR="00DD6741" w:rsidRPr="00DD6741" w:rsidRDefault="00DD6741" w:rsidP="00D3083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Nombre recomendado:</w:t>
      </w:r>
    </w:p>
    <w:p w14:paraId="1647302A" w14:textId="77777777" w:rsidR="00DD6741" w:rsidRPr="00DD6741" w:rsidRDefault="00DD6741" w:rsidP="00D30835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microdsi-m2s10-tuNombre-tuApellido</w:t>
      </w:r>
    </w:p>
    <w:p w14:paraId="440F67FD" w14:textId="77777777" w:rsidR="00DD6741" w:rsidRPr="00DD6741" w:rsidRDefault="00DD6741" w:rsidP="00D3083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Repository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Public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(recomendado para Pages).</w:t>
      </w:r>
    </w:p>
    <w:p w14:paraId="1E153F9C" w14:textId="77777777" w:rsidR="00DD6741" w:rsidRPr="00DD6741" w:rsidRDefault="00DD6741" w:rsidP="00D3083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Crea el repositorio.</w:t>
      </w:r>
    </w:p>
    <w:p w14:paraId="30361053" w14:textId="77777777" w:rsidR="00DD6741" w:rsidRPr="00DD6741" w:rsidRDefault="00DD6741" w:rsidP="00D30835">
      <w:pPr>
        <w:pStyle w:val="Ttulo2"/>
      </w:pPr>
      <w:r w:rsidRPr="00DD6741">
        <w:t>Paso 2 — Verificar que tienes estos archivos</w:t>
      </w:r>
    </w:p>
    <w:p w14:paraId="251D1306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En tu repo deben existir:</w:t>
      </w:r>
    </w:p>
    <w:p w14:paraId="676FA2F8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index.html</w:t>
      </w:r>
    </w:p>
    <w:p w14:paraId="40CC0379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feed.html</w:t>
      </w:r>
    </w:p>
    <w:p w14:paraId="6DAE0AB4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pista.htm</w:t>
      </w:r>
    </w:p>
    <w:p w14:paraId="48DD7BC0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lab.html</w:t>
      </w:r>
    </w:p>
    <w:p w14:paraId="73E13F00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/styles.css</w:t>
      </w:r>
    </w:p>
    <w:p w14:paraId="233AE36E" w14:textId="77777777" w:rsidR="00DD6741" w:rsidRPr="00DD6741" w:rsidRDefault="00DD6741" w:rsidP="00D3083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/app.js</w:t>
      </w:r>
    </w:p>
    <w:p w14:paraId="2533B354" w14:textId="77777777" w:rsidR="00DD6741" w:rsidRPr="00DD6741" w:rsidRDefault="00DD6741" w:rsidP="00DD6741">
      <w:pPr>
        <w:spacing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lastRenderedPageBreak/>
        <w:t xml:space="preserve">Si falta alguno, créalo con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Add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file →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Create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new file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.</w:t>
      </w:r>
    </w:p>
    <w:p w14:paraId="4B73521D" w14:textId="77777777" w:rsidR="00DD6741" w:rsidRPr="00DD6741" w:rsidRDefault="00DD6741" w:rsidP="00D30835">
      <w:pPr>
        <w:pStyle w:val="Ttulo2"/>
      </w:pPr>
      <w:r w:rsidRPr="00DD6741">
        <w:t>Paso 3 — Publicar tu web con GitHub Pages</w:t>
      </w:r>
    </w:p>
    <w:p w14:paraId="22221002" w14:textId="77777777" w:rsidR="00DD6741" w:rsidRPr="00DD6741" w:rsidRDefault="00DD6741" w:rsidP="00D3083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Repo →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Settings</w:t>
      </w:r>
      <w:proofErr w:type="spellEnd"/>
    </w:p>
    <w:p w14:paraId="0FCCDEAB" w14:textId="77777777" w:rsidR="00DD6741" w:rsidRPr="00DD6741" w:rsidRDefault="00DD6741" w:rsidP="00D3083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Menú izquierdo →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Pages</w:t>
      </w:r>
    </w:p>
    <w:p w14:paraId="4186F39A" w14:textId="77777777" w:rsidR="00DD6741" w:rsidRPr="00DD6741" w:rsidRDefault="00DD6741" w:rsidP="00D3083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“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Build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and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deployment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”:</w:t>
      </w:r>
    </w:p>
    <w:p w14:paraId="713C3E99" w14:textId="77777777" w:rsidR="00DD6741" w:rsidRPr="00DD6741" w:rsidRDefault="00DD6741" w:rsidP="00D30835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Source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Deploy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from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a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branch</w:t>
      </w:r>
      <w:proofErr w:type="spellEnd"/>
    </w:p>
    <w:p w14:paraId="2F3A63C0" w14:textId="77777777" w:rsidR="00DD6741" w:rsidRPr="00DD6741" w:rsidRDefault="00DD6741" w:rsidP="00D30835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Branch: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main</w:t>
      </w:r>
      <w:proofErr w:type="spellEnd"/>
    </w:p>
    <w:p w14:paraId="6E119371" w14:textId="77777777" w:rsidR="00DD6741" w:rsidRPr="00DD6741" w:rsidRDefault="00DD6741" w:rsidP="00D30835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Folder: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/(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root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</w:p>
    <w:p w14:paraId="335235F6" w14:textId="77777777" w:rsidR="00DD6741" w:rsidRPr="00DD6741" w:rsidRDefault="00DD6741" w:rsidP="00D3083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Guarda.</w:t>
      </w:r>
    </w:p>
    <w:p w14:paraId="73ECE506" w14:textId="77777777" w:rsidR="00DD6741" w:rsidRPr="00DD6741" w:rsidRDefault="00DD6741" w:rsidP="00D3083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Copia el enlace que te muestra GitHub Pages (tu URL pública).</w:t>
      </w:r>
    </w:p>
    <w:p w14:paraId="621AFC08" w14:textId="77777777" w:rsidR="00DD6741" w:rsidRPr="00DD6741" w:rsidRDefault="00DD6741" w:rsidP="00D30835">
      <w:pPr>
        <w:pStyle w:val="Ttulo2"/>
      </w:pPr>
      <w:r w:rsidRPr="00DD6741">
        <w:t xml:space="preserve">4) Cómo elegir tu </w:t>
      </w:r>
      <w:proofErr w:type="spellStart"/>
      <w:r w:rsidRPr="00DD6741">
        <w:t>track</w:t>
      </w:r>
      <w:proofErr w:type="spellEnd"/>
      <w:r w:rsidRPr="00DD6741">
        <w:t xml:space="preserve"> (ITSM / HR / </w:t>
      </w:r>
      <w:proofErr w:type="spellStart"/>
      <w:r w:rsidRPr="00DD6741">
        <w:t>Procurement</w:t>
      </w:r>
      <w:proofErr w:type="spellEnd"/>
      <w:r w:rsidRPr="00DD6741">
        <w:t>)</w:t>
      </w:r>
    </w:p>
    <w:p w14:paraId="4043ABA1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 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feed.html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pista.htm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hay un selector “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” arriba.</w:t>
      </w:r>
    </w:p>
    <w:p w14:paraId="7F1C0877" w14:textId="77777777" w:rsidR="00DD6741" w:rsidRPr="00DD6741" w:rsidRDefault="00DD6741" w:rsidP="00D3083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Selecciona tu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se adaptan:</w:t>
      </w:r>
    </w:p>
    <w:p w14:paraId="717DBA48" w14:textId="77777777" w:rsidR="00DD6741" w:rsidRPr="00DD6741" w:rsidRDefault="00DD6741" w:rsidP="00D30835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los ejemplos del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Feed</w:t>
      </w:r>
      <w:proofErr w:type="spellEnd"/>
    </w:p>
    <w:p w14:paraId="7F606280" w14:textId="77777777" w:rsidR="00DD6741" w:rsidRPr="00DD6741" w:rsidRDefault="00DD6741" w:rsidP="00D30835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las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Pistas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del caso</w:t>
      </w:r>
    </w:p>
    <w:p w14:paraId="2FAFBC91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El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Lab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exporta el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etiquetado con tu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automáticamente.</w:t>
      </w:r>
    </w:p>
    <w:p w14:paraId="03E1C818" w14:textId="77777777" w:rsidR="00DD6741" w:rsidRPr="00DD6741" w:rsidRDefault="00DD6741" w:rsidP="00D30835">
      <w:pPr>
        <w:pStyle w:val="Ttulo2"/>
      </w:pPr>
      <w:r w:rsidRPr="00DD6741">
        <w:t>5) Cómo personalizar tu web (lo mínimo obligatorio)</w:t>
      </w:r>
    </w:p>
    <w:p w14:paraId="07C5E3CA" w14:textId="77777777" w:rsidR="00DD6741" w:rsidRPr="00DD6741" w:rsidRDefault="00DD6741" w:rsidP="00D30835">
      <w:pPr>
        <w:pStyle w:val="Ttulo3"/>
      </w:pPr>
      <w:r w:rsidRPr="00DD6741">
        <w:t>5.1 Cambiar “marca” (nombre y subtítulo)</w:t>
      </w:r>
    </w:p>
    <w:p w14:paraId="4DC07028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Edita:</w:t>
      </w:r>
    </w:p>
    <w:p w14:paraId="6A9B9C13" w14:textId="77777777" w:rsidR="00DD6741" w:rsidRPr="00DD6741" w:rsidRDefault="00DD6741" w:rsidP="00D3083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index.html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(texto grande + descripción)</w:t>
      </w:r>
    </w:p>
    <w:p w14:paraId="6EBF742B" w14:textId="77777777" w:rsidR="00DD6741" w:rsidRPr="00DD6741" w:rsidRDefault="00DD6741" w:rsidP="00D3083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feed.html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(título de cabecera)</w:t>
      </w:r>
    </w:p>
    <w:p w14:paraId="41D88BB5" w14:textId="77777777" w:rsidR="00DD6741" w:rsidRPr="00DD6741" w:rsidRDefault="00DD6741" w:rsidP="00D3083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pista.htm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(título de cabecera)</w:t>
      </w:r>
    </w:p>
    <w:p w14:paraId="2B7482C9" w14:textId="77777777" w:rsidR="00DD6741" w:rsidRPr="00DD6741" w:rsidRDefault="00DD6741" w:rsidP="00D3083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lab.html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(título de cabecera)</w:t>
      </w:r>
    </w:p>
    <w:p w14:paraId="2FCA1F4E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Cómo editar en GitHub: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abre archivo → </w:t>
      </w:r>
      <w:r w:rsidRPr="00DD6741">
        <w:rPr>
          <w:rFonts w:ascii="Segoe UI Emoji" w:eastAsia="Times New Roman" w:hAnsi="Segoe UI Emoji" w:cs="Segoe UI Emoji"/>
          <w:szCs w:val="24"/>
          <w:lang w:eastAsia="es-ES"/>
        </w:rPr>
        <w:t>✏️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Edit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→ cambia texto →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Commit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changes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.</w:t>
      </w:r>
    </w:p>
    <w:p w14:paraId="781FB558" w14:textId="77777777" w:rsidR="00DD6741" w:rsidRPr="00DD6741" w:rsidRDefault="00DD6741" w:rsidP="00D30835">
      <w:pPr>
        <w:pStyle w:val="Ttulo3"/>
      </w:pPr>
      <w:r w:rsidRPr="00DD6741">
        <w:t xml:space="preserve">5.2 Cambiar contenido del </w:t>
      </w:r>
      <w:proofErr w:type="spellStart"/>
      <w:r w:rsidRPr="00DD6741">
        <w:t>Feed</w:t>
      </w:r>
      <w:proofErr w:type="spellEnd"/>
      <w:r w:rsidRPr="00DD6741">
        <w:t xml:space="preserve"> y Pistas (lo importante)</w:t>
      </w:r>
    </w:p>
    <w:p w14:paraId="737CF224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Todo el contenido vive en </w:t>
      </w:r>
      <w:proofErr w:type="spellStart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/app.js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</w:t>
      </w:r>
    </w:p>
    <w:p w14:paraId="1B6254FA" w14:textId="77777777" w:rsidR="00DD6741" w:rsidRPr="00DD6741" w:rsidRDefault="00DD6741" w:rsidP="00D3083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Tarjetas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array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LESSONS</w:t>
      </w:r>
    </w:p>
    <w:p w14:paraId="2662C513" w14:textId="77777777" w:rsidR="00DD6741" w:rsidRPr="00DD6741" w:rsidRDefault="00DD6741" w:rsidP="00D30835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(concepto)</w:t>
      </w:r>
    </w:p>
    <w:p w14:paraId="362F43F8" w14:textId="77777777" w:rsidR="00DD6741" w:rsidRPr="00DD6741" w:rsidRDefault="00DD6741" w:rsidP="00D30835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(explicación corta)</w:t>
      </w:r>
    </w:p>
    <w:p w14:paraId="4E4F414F" w14:textId="77777777" w:rsidR="00DD6741" w:rsidRPr="00DD6741" w:rsidRDefault="00DD6741" w:rsidP="00D30835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examples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(ejemplos por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518940BA" w14:textId="77777777" w:rsidR="00DD6741" w:rsidRPr="00DD6741" w:rsidRDefault="00DD6741" w:rsidP="00D30835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micro-entregable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1984EEEC" w14:textId="77777777" w:rsidR="00DD6741" w:rsidRPr="00DD6741" w:rsidRDefault="00DD6741" w:rsidP="00D3083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Pistas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PISTA_STEPS</w:t>
      </w:r>
    </w:p>
    <w:p w14:paraId="1BCE94ED" w14:textId="77777777" w:rsidR="00DD6741" w:rsidRPr="00DD6741" w:rsidRDefault="00DD6741" w:rsidP="00D30835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por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itsm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,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hr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,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proc</w:t>
      </w:r>
      <w:proofErr w:type="spellEnd"/>
    </w:p>
    <w:p w14:paraId="5F33FC9F" w14:textId="77777777" w:rsidR="00DD6741" w:rsidRPr="00DD6741" w:rsidRDefault="00DD6741" w:rsidP="00D30835">
      <w:pPr>
        <w:pStyle w:val="Ttulo3"/>
      </w:pPr>
      <w:r w:rsidRPr="00DD6741">
        <w:t>Regla de edición rápida (sin romper nada)</w:t>
      </w:r>
    </w:p>
    <w:p w14:paraId="686F4643" w14:textId="77777777" w:rsidR="00DD6741" w:rsidRPr="00DD6741" w:rsidRDefault="00DD6741" w:rsidP="00D30835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No borres comas/llaves sin cuidado.</w:t>
      </w:r>
    </w:p>
    <w:p w14:paraId="0FE764C4" w14:textId="77777777" w:rsidR="00DD6741" w:rsidRPr="00DD6741" w:rsidRDefault="00DD6741" w:rsidP="00D30835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Mantén la estructura de cada objeto.</w:t>
      </w:r>
    </w:p>
    <w:p w14:paraId="3B116050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Ejemplo de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una tarjeta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(puedes copiar y adaptar):</w:t>
      </w:r>
    </w:p>
    <w:p w14:paraId="24A89DE1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14:paraId="73BD78C8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tag: "M2-S10 · Medición",</w:t>
      </w:r>
    </w:p>
    <w:p w14:paraId="46CF8BC3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: "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Baseline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: medir antes de cambiar",</w:t>
      </w:r>
    </w:p>
    <w:p w14:paraId="2331A277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"Sin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baseline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 puedes demostrar mejora.",</w:t>
      </w:r>
    </w:p>
    <w:p w14:paraId="423274EA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examples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: {</w:t>
      </w:r>
    </w:p>
    <w:p w14:paraId="24BC0C00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itsm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["Valor: %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misrouting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", "Coste: AHT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triage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", "Riesgo: % P1 mal clasificados"],</w:t>
      </w:r>
    </w:p>
    <w:p w14:paraId="5D25316B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hr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proofErr w:type="gram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[</w:t>
      </w:r>
      <w:proofErr w:type="gram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"Valor: tiempo respuesta", "Coste: €/caso", "Riesgo: incidentes PII"],</w:t>
      </w:r>
    </w:p>
    <w:p w14:paraId="76E5B268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proc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["Valor: lead time", "Coste: iteraciones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doc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", "Riesgo: excepciones sin trazabilidad"]</w:t>
      </w:r>
    </w:p>
    <w:p w14:paraId="64FA2622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},</w:t>
      </w:r>
    </w:p>
    <w:p w14:paraId="6B95C4FC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: "Escribe 1 métrica valor/coste/riesgo y cómo la medirías."</w:t>
      </w:r>
    </w:p>
    <w:p w14:paraId="6BB2E132" w14:textId="77777777" w:rsidR="00DD6741" w:rsidRPr="00DD6741" w:rsidRDefault="00DD6741" w:rsidP="00DD6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8761980" w14:textId="77777777" w:rsidR="00DD6741" w:rsidRPr="00DD6741" w:rsidRDefault="00DD6741" w:rsidP="00D30835">
      <w:pPr>
        <w:pStyle w:val="Ttulo2"/>
      </w:pPr>
      <w:r w:rsidRPr="00DD6741">
        <w:t>6) Cómo usar la web para completar el trabajo (flujo recomendado)</w:t>
      </w:r>
    </w:p>
    <w:p w14:paraId="75BD1159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Paso A —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(6–10 minutos)</w:t>
      </w:r>
    </w:p>
    <w:p w14:paraId="714F78F7" w14:textId="77777777" w:rsidR="00DD6741" w:rsidRPr="00DD6741" w:rsidRDefault="00DD6741" w:rsidP="00D3083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Entra a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Feed</w:t>
      </w:r>
      <w:proofErr w:type="spellEnd"/>
    </w:p>
    <w:p w14:paraId="10E0A2D4" w14:textId="77777777" w:rsidR="00DD6741" w:rsidRPr="00DD6741" w:rsidRDefault="00DD6741" w:rsidP="00D3083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Elige tu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Track</w:t>
      </w:r>
      <w:proofErr w:type="spellEnd"/>
    </w:p>
    <w:p w14:paraId="14D365AD" w14:textId="77777777" w:rsidR="00DD6741" w:rsidRPr="00DD6741" w:rsidRDefault="00DD6741" w:rsidP="00D3083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Recorre tarjetas y usa “Marcar” para quedarte con lo clave</w:t>
      </w:r>
    </w:p>
    <w:p w14:paraId="0CF05C57" w14:textId="77777777" w:rsidR="00DD6741" w:rsidRPr="00DD6741" w:rsidRDefault="00DD6741" w:rsidP="00D3083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 cada tarjeta, responde mentalmente el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micro-entregable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(30–90s)</w:t>
      </w:r>
    </w:p>
    <w:p w14:paraId="7C133BCF" w14:textId="77777777" w:rsidR="00DD6741" w:rsidRPr="00DD6741" w:rsidRDefault="00DD6741" w:rsidP="00D30835">
      <w:pPr>
        <w:pStyle w:val="Ttulo3"/>
      </w:pPr>
      <w:r w:rsidRPr="00DD6741">
        <w:t>Paso B — Pistas (5–10 minutos)</w:t>
      </w:r>
    </w:p>
    <w:p w14:paraId="08EA7BF9" w14:textId="77777777" w:rsidR="00DD6741" w:rsidRPr="00DD6741" w:rsidRDefault="00DD6741" w:rsidP="00D30835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Entra 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Pistas</w:t>
      </w:r>
    </w:p>
    <w:p w14:paraId="26A2B808" w14:textId="77777777" w:rsidR="00DD6741" w:rsidRPr="00DD6741" w:rsidRDefault="00DD6741" w:rsidP="00D30835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Completa los campos de texto de cada pista</w:t>
      </w:r>
    </w:p>
    <w:p w14:paraId="4B7AC3B4" w14:textId="77777777" w:rsidR="00DD6741" w:rsidRPr="00DD6741" w:rsidRDefault="00DD6741" w:rsidP="00D30835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Tu objetivo aquí: salir con el “esqueleto” de tu SIPOC y tus criterios</w:t>
      </w:r>
    </w:p>
    <w:p w14:paraId="3FB29E17" w14:textId="77777777" w:rsidR="00DD6741" w:rsidRPr="00DD6741" w:rsidRDefault="00DD6741" w:rsidP="00D30835">
      <w:pPr>
        <w:pStyle w:val="Ttulo3"/>
      </w:pPr>
      <w:r w:rsidRPr="00DD6741">
        <w:t xml:space="preserve">Paso C — </w:t>
      </w:r>
      <w:proofErr w:type="spellStart"/>
      <w:r w:rsidRPr="00DD6741">
        <w:t>Lab</w:t>
      </w:r>
      <w:proofErr w:type="spellEnd"/>
      <w:r w:rsidRPr="00DD6741">
        <w:t xml:space="preserve"> (10–20 minutos)</w:t>
      </w:r>
    </w:p>
    <w:p w14:paraId="4267C00E" w14:textId="77777777" w:rsidR="00DD6741" w:rsidRPr="00DD6741" w:rsidRDefault="00DD6741" w:rsidP="00D3083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Entra a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Lab</w:t>
      </w:r>
      <w:proofErr w:type="spellEnd"/>
    </w:p>
    <w:p w14:paraId="213FC1EA" w14:textId="77777777" w:rsidR="00DD6741" w:rsidRPr="00DD6741" w:rsidRDefault="00DD6741" w:rsidP="00D3083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Completa:</w:t>
      </w:r>
    </w:p>
    <w:p w14:paraId="25FEE5E8" w14:textId="77777777" w:rsidR="00DD6741" w:rsidRPr="00DD6741" w:rsidRDefault="00DD6741" w:rsidP="00D3083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Inventario L1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10–15 procesos (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verbo+objeto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3EC6BC17" w14:textId="77777777" w:rsidR="00DD6741" w:rsidRPr="00DD6741" w:rsidRDefault="00DD6741" w:rsidP="00D3083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Priorización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top 5 con Impacto/Esfuerzo/Riesgo + score + 1 nota con dato</w:t>
      </w:r>
    </w:p>
    <w:p w14:paraId="692A8AC8" w14:textId="77777777" w:rsidR="00DD6741" w:rsidRPr="00DD6741" w:rsidRDefault="00DD6741" w:rsidP="00D3083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SIPOC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4–6 pasos verbales +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suppliers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/inputs/outputs/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customers</w:t>
      </w:r>
      <w:proofErr w:type="spellEnd"/>
    </w:p>
    <w:p w14:paraId="201AFEFD" w14:textId="77777777" w:rsidR="00DD6741" w:rsidRPr="00DD6741" w:rsidRDefault="00DD6741" w:rsidP="00D3083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Pulsa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Generar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Markdown</w:t>
      </w:r>
      <w:proofErr w:type="spellEnd"/>
    </w:p>
    <w:p w14:paraId="46B4EBB4" w14:textId="77777777" w:rsidR="00DD6741" w:rsidRPr="00DD6741" w:rsidRDefault="00DD6741" w:rsidP="00D3083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Pulsa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Descargar .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md</w:t>
      </w:r>
      <w:proofErr w:type="spellEnd"/>
    </w:p>
    <w:p w14:paraId="25C33049" w14:textId="77777777" w:rsidR="00DD6741" w:rsidRPr="00DD6741" w:rsidRDefault="00DD6741" w:rsidP="00D30835">
      <w:pPr>
        <w:pStyle w:val="Ttulo2"/>
      </w:pPr>
      <w:r w:rsidRPr="00DD6741">
        <w:t>7) Entregables (lo que entregas)</w:t>
      </w:r>
    </w:p>
    <w:p w14:paraId="4C201678" w14:textId="77777777" w:rsidR="00DD6741" w:rsidRPr="00DD6741" w:rsidRDefault="00DD6741" w:rsidP="00DD6741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Entrega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estas 3 cosas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(si no te indican otra cosa):</w:t>
      </w:r>
    </w:p>
    <w:p w14:paraId="060ACB0B" w14:textId="77777777" w:rsidR="00DD6741" w:rsidRPr="00DD6741" w:rsidRDefault="00DD6741" w:rsidP="00D3083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URL pública de tu web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(GitHub Pages)</w:t>
      </w:r>
    </w:p>
    <w:p w14:paraId="671C297A" w14:textId="77777777" w:rsidR="00DD6741" w:rsidRPr="00DD6741" w:rsidRDefault="00DD6741" w:rsidP="00D3083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Link a tu repositorio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(GitHub)</w:t>
      </w:r>
    </w:p>
    <w:p w14:paraId="3E702E46" w14:textId="77777777" w:rsidR="00DD6741" w:rsidRPr="00DD6741" w:rsidRDefault="00DD6741" w:rsidP="00D3083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Archivo 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md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 descargado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desde el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Lab</w:t>
      </w:r>
      <w:proofErr w:type="spellEnd"/>
    </w:p>
    <w:p w14:paraId="70ABFE0E" w14:textId="77777777" w:rsidR="00DD6741" w:rsidRPr="00DD6741" w:rsidRDefault="00DD6741" w:rsidP="00D30835">
      <w:pPr>
        <w:pStyle w:val="Ttulo2"/>
      </w:pPr>
      <w:r w:rsidRPr="00DD6741">
        <w:t xml:space="preserve">8) </w:t>
      </w:r>
      <w:proofErr w:type="spellStart"/>
      <w:r w:rsidRPr="00DD6741">
        <w:t>Checklist</w:t>
      </w:r>
      <w:proofErr w:type="spellEnd"/>
      <w:r w:rsidRPr="00DD6741">
        <w:t xml:space="preserve"> de calidad (antes de entregar)</w:t>
      </w:r>
    </w:p>
    <w:p w14:paraId="113E5BFF" w14:textId="77777777" w:rsidR="00DD6741" w:rsidRPr="00DD6741" w:rsidRDefault="00DD6741" w:rsidP="00D30835">
      <w:pPr>
        <w:pStyle w:val="Ttulo3"/>
      </w:pPr>
      <w:r w:rsidRPr="00DD6741">
        <w:t>Técnica (web)</w:t>
      </w:r>
    </w:p>
    <w:p w14:paraId="205BF152" w14:textId="77777777" w:rsidR="00DD6741" w:rsidRPr="00DD6741" w:rsidRDefault="00DD6741" w:rsidP="00D30835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02DD90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20.25pt;height:17.25pt" o:ole="">
            <v:imagedata r:id="rId10" o:title=""/>
          </v:shape>
          <w:control r:id="rId11" w:name="DefaultOcxName" w:shapeid="_x0000_i1107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Tu URL abre y navega entre Inicio /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/ Pistas /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Lab</w:t>
      </w:r>
      <w:proofErr w:type="spellEnd"/>
    </w:p>
    <w:p w14:paraId="0245ACA9" w14:textId="77777777" w:rsidR="00DD6741" w:rsidRPr="00DD6741" w:rsidRDefault="00DD6741" w:rsidP="00D30835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08EB8E80">
          <v:shape id="_x0000_i1106" type="#_x0000_t75" style="width:20.25pt;height:17.25pt" o:ole="">
            <v:imagedata r:id="rId10" o:title=""/>
          </v:shape>
          <w:control r:id="rId12" w:name="DefaultOcxName1" w:shapeid="_x0000_i1106"/>
        </w:objec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Feed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muestra tarjetas y “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” cambia ejemplos</w:t>
      </w:r>
    </w:p>
    <w:p w14:paraId="45FD8904" w14:textId="77777777" w:rsidR="00DD6741" w:rsidRPr="00DD6741" w:rsidRDefault="00DD6741" w:rsidP="00D30835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4FC68730">
          <v:shape id="_x0000_i1105" type="#_x0000_t75" style="width:20.25pt;height:17.25pt" o:ole="">
            <v:imagedata r:id="rId10" o:title=""/>
          </v:shape>
          <w:control r:id="rId13" w:name="DefaultOcxName2" w:shapeid="_x0000_i1105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Pistas cambia según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track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se ve progreso</w:t>
      </w:r>
    </w:p>
    <w:p w14:paraId="2A7E2C15" w14:textId="77777777" w:rsidR="00DD6741" w:rsidRPr="00DD6741" w:rsidRDefault="00DD6741" w:rsidP="00D30835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0E3D203C">
          <v:shape id="_x0000_i1104" type="#_x0000_t75" style="width:20.25pt;height:17.25pt" o:ole="">
            <v:imagedata r:id="rId10" o:title=""/>
          </v:shape>
          <w:control r:id="rId14" w:name="DefaultOcxName3" w:shapeid="_x0000_i1104"/>
        </w:objec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Lab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genera y descarga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</w:p>
    <w:p w14:paraId="456DF300" w14:textId="77777777" w:rsidR="00DD6741" w:rsidRPr="00DD6741" w:rsidRDefault="00DD6741" w:rsidP="00D30835">
      <w:pPr>
        <w:pStyle w:val="Ttulo3"/>
      </w:pPr>
      <w:r w:rsidRPr="00DD6741">
        <w:t>Contenido (M2-S10)</w:t>
      </w:r>
    </w:p>
    <w:p w14:paraId="26102AE2" w14:textId="77777777" w:rsidR="00DD6741" w:rsidRPr="00DD6741" w:rsidRDefault="00DD6741" w:rsidP="00D3083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5A0A6640">
          <v:shape id="_x0000_i1103" type="#_x0000_t75" style="width:20.25pt;height:17.25pt" o:ole="">
            <v:imagedata r:id="rId10" o:title=""/>
          </v:shape>
          <w:control r:id="rId15" w:name="DefaultOcxName4" w:shapeid="_x0000_i1103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Inventario L1 tiene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10–15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procesos (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verbo+objeto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5549D872" w14:textId="77777777" w:rsidR="00DD6741" w:rsidRPr="00DD6741" w:rsidRDefault="00DD6741" w:rsidP="00D3083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5C0197E4">
          <v:shape id="_x0000_i1102" type="#_x0000_t75" style="width:20.25pt;height:17.25pt" o:ole="">
            <v:imagedata r:id="rId10" o:title=""/>
          </v:shape>
          <w:control r:id="rId16" w:name="DefaultOcxName5" w:shapeid="_x0000_i1102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Priorización top 5 con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Impacto/Esfuerzo/Riesgo (1–5)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score</w:t>
      </w:r>
    </w:p>
    <w:p w14:paraId="0D017E09" w14:textId="77777777" w:rsidR="00DD6741" w:rsidRPr="00DD6741" w:rsidRDefault="00DD6741" w:rsidP="00D3083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442CDC38">
          <v:shape id="_x0000_i1101" type="#_x0000_t75" style="width:20.25pt;height:17.25pt" o:ole="">
            <v:imagedata r:id="rId10" o:title=""/>
          </v:shape>
          <w:control r:id="rId17" w:name="DefaultOcxName6" w:shapeid="_x0000_i1101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Cada priorización tiene una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nota con dato/condición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(volumen/tiempo/retrabajo/PII/criticidad)</w:t>
      </w:r>
    </w:p>
    <w:p w14:paraId="0D4CD2F9" w14:textId="77777777" w:rsidR="00DD6741" w:rsidRPr="00DD6741" w:rsidRDefault="00DD6741" w:rsidP="00D3083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08093ABF">
          <v:shape id="_x0000_i1100" type="#_x0000_t75" style="width:20.25pt;height:17.25pt" o:ole="">
            <v:imagedata r:id="rId10" o:title=""/>
          </v:shape>
          <w:control r:id="rId18" w:name="DefaultOcxName7" w:shapeid="_x0000_i1100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SIPOC completo con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4–6 pasos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clientes claros</w:t>
      </w:r>
    </w:p>
    <w:p w14:paraId="57465AAB" w14:textId="77777777" w:rsidR="00DD6741" w:rsidRPr="00DD6741" w:rsidRDefault="00DD6741" w:rsidP="00D3083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object w:dxaOrig="1000" w:dyaOrig="500" w14:anchorId="651F622A">
          <v:shape id="_x0000_i1099" type="#_x0000_t75" style="width:20.25pt;height:17.25pt" o:ole="">
            <v:imagedata r:id="rId10" o:title=""/>
          </v:shape>
          <w:control r:id="rId19" w:name="DefaultOcxName8" w:shapeid="_x0000_i1099"/>
        </w:objec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Incluyes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1 restricción dominante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(PII / auditoría / criticidad / latencia)</w:t>
      </w:r>
    </w:p>
    <w:p w14:paraId="41114583" w14:textId="77777777" w:rsidR="00DD6741" w:rsidRPr="00DD6741" w:rsidRDefault="00DD6741" w:rsidP="00D30835">
      <w:pPr>
        <w:pStyle w:val="Ttulo2"/>
      </w:pPr>
      <w:r w:rsidRPr="00DD6741">
        <w:t>9) Rúbrica rápida (10 puntos)</w:t>
      </w:r>
    </w:p>
    <w:p w14:paraId="4EA481F0" w14:textId="77777777" w:rsidR="00DD6741" w:rsidRPr="00DD6741" w:rsidRDefault="00DD6741" w:rsidP="00D30835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Web funcional (2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pts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navega y exporta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</w:p>
    <w:p w14:paraId="1819BBBE" w14:textId="77777777" w:rsidR="00DD6741" w:rsidRPr="00DD6741" w:rsidRDefault="00DD6741" w:rsidP="00D30835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Inventario L1 (2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pts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10–15 procesos correctos (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verbo+objeto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2E441C8D" w14:textId="77777777" w:rsidR="00DD6741" w:rsidRPr="00DD6741" w:rsidRDefault="00DD6741" w:rsidP="00D30835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Priorización (3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pts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: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scoring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coherente + justificaciones con dato</w:t>
      </w:r>
    </w:p>
    <w:p w14:paraId="06080D5D" w14:textId="77777777" w:rsidR="00DD6741" w:rsidRPr="00DD6741" w:rsidRDefault="00DD6741" w:rsidP="00D30835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SIPOC (2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pts</w:t>
      </w:r>
      <w:proofErr w:type="spellEnd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completo, consistente y con 4–6 pasos</w:t>
      </w:r>
    </w:p>
    <w:p w14:paraId="7DF56ED7" w14:textId="77777777" w:rsidR="00DD6741" w:rsidRPr="00DD6741" w:rsidRDefault="00DD6741" w:rsidP="00D30835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Decisión defendible (1 pt)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: proceso ganador + 2 criterios + 1 restricción</w:t>
      </w:r>
    </w:p>
    <w:p w14:paraId="4BAA27F0" w14:textId="77777777" w:rsidR="00DD6741" w:rsidRPr="00DD6741" w:rsidRDefault="00DD6741" w:rsidP="00D30835">
      <w:pPr>
        <w:pStyle w:val="Ttulo2"/>
      </w:pPr>
      <w:r w:rsidRPr="00DD6741">
        <w:t>10) Problemas típicos y cómo resolverlos</w:t>
      </w:r>
    </w:p>
    <w:p w14:paraId="59CB0983" w14:textId="77777777" w:rsidR="00DD6741" w:rsidRPr="00DD6741" w:rsidRDefault="00DD6741" w:rsidP="00D30835">
      <w:pPr>
        <w:pStyle w:val="Ttulo3"/>
      </w:pPr>
      <w:r w:rsidRPr="00DD6741">
        <w:t>“No carga el estilo”</w:t>
      </w:r>
    </w:p>
    <w:p w14:paraId="5D38D2EF" w14:textId="77777777" w:rsidR="00DD6741" w:rsidRPr="00DD6741" w:rsidRDefault="00DD6741" w:rsidP="00D30835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Verifica que existe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/styles.css</w:t>
      </w:r>
    </w:p>
    <w:p w14:paraId="68010DB0" w14:textId="77777777" w:rsidR="00DD6741" w:rsidRPr="00DD6741" w:rsidRDefault="00DD6741" w:rsidP="00D30835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Verifica que en HTML pone:</w:t>
      </w:r>
    </w:p>
    <w:p w14:paraId="0B77043D" w14:textId="77777777" w:rsidR="00DD6741" w:rsidRPr="00DD6741" w:rsidRDefault="00DD6741" w:rsidP="00D30835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href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/styles.css"</w:t>
      </w:r>
    </w:p>
    <w:p w14:paraId="6FEA4FD4" w14:textId="77777777" w:rsidR="00DD6741" w:rsidRPr="00DD6741" w:rsidRDefault="00DD6741" w:rsidP="00D30835">
      <w:pPr>
        <w:pStyle w:val="Ttulo3"/>
      </w:pPr>
      <w:r w:rsidRPr="00DD6741">
        <w:t xml:space="preserve">“No cambian los </w:t>
      </w:r>
      <w:proofErr w:type="spellStart"/>
      <w:r w:rsidRPr="00DD6741">
        <w:t>tracks</w:t>
      </w:r>
      <w:proofErr w:type="spellEnd"/>
      <w:r w:rsidRPr="00DD6741">
        <w:t>”</w:t>
      </w:r>
    </w:p>
    <w:p w14:paraId="0B0576A6" w14:textId="77777777" w:rsidR="00DD6741" w:rsidRPr="00DD6741" w:rsidRDefault="00DD6741" w:rsidP="00D30835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Asegúrate de que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feed.html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y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pista.htm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tienen:</w:t>
      </w:r>
    </w:p>
    <w:p w14:paraId="6BA570E1" w14:textId="77777777" w:rsidR="00DD6741" w:rsidRPr="00DD6741" w:rsidRDefault="00DD6741" w:rsidP="00D30835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trackSel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"&gt;...</w:t>
      </w:r>
    </w:p>
    <w:p w14:paraId="44E858E1" w14:textId="77777777" w:rsidR="00DD6741" w:rsidRPr="00DD6741" w:rsidRDefault="00DD6741" w:rsidP="00D30835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Asegúrate de que cargan:</w:t>
      </w:r>
    </w:p>
    <w:p w14:paraId="20A6945F" w14:textId="77777777" w:rsidR="00DD6741" w:rsidRPr="00DD6741" w:rsidRDefault="00DD6741" w:rsidP="00D30835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&lt;script 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assets</w:t>
      </w:r>
      <w:proofErr w:type="spellEnd"/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/app.js"&gt;&lt;/script&gt;</w:t>
      </w:r>
    </w:p>
    <w:p w14:paraId="3196B1D1" w14:textId="77777777" w:rsidR="00DD6741" w:rsidRPr="00DD6741" w:rsidRDefault="00DD6741" w:rsidP="00D30835">
      <w:pPr>
        <w:pStyle w:val="Ttulo3"/>
      </w:pPr>
      <w:r w:rsidRPr="00DD6741">
        <w:t>“Pistas no aparece”</w:t>
      </w:r>
    </w:p>
    <w:p w14:paraId="7D306654" w14:textId="77777777" w:rsidR="00DD6741" w:rsidRPr="00DD6741" w:rsidRDefault="00DD6741" w:rsidP="00D30835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Verifica que el archivo se llama exactamente </w:t>
      </w:r>
      <w:r w:rsidRPr="00DD67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pista.htm</w:t>
      </w:r>
    </w:p>
    <w:p w14:paraId="44D2A8B0" w14:textId="77777777" w:rsidR="00DD6741" w:rsidRPr="00DD6741" w:rsidRDefault="00DD6741" w:rsidP="00D30835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Verifica que el link apunta a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pista.htm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(no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pista.html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)</w:t>
      </w:r>
    </w:p>
    <w:p w14:paraId="609E51A9" w14:textId="77777777" w:rsidR="00DD6741" w:rsidRPr="00DD6741" w:rsidRDefault="00DD6741" w:rsidP="00D30835">
      <w:pPr>
        <w:pStyle w:val="Ttulo3"/>
      </w:pPr>
      <w:r w:rsidRPr="00DD6741">
        <w:t>“El .</w:t>
      </w:r>
      <w:proofErr w:type="spellStart"/>
      <w:r w:rsidRPr="00DD6741">
        <w:t>md</w:t>
      </w:r>
      <w:proofErr w:type="spellEnd"/>
      <w:r w:rsidRPr="00DD6741">
        <w:t xml:space="preserve"> no se descarga”</w:t>
      </w:r>
    </w:p>
    <w:p w14:paraId="34AFA58C" w14:textId="77777777" w:rsidR="00DD6741" w:rsidRPr="00DD6741" w:rsidRDefault="00DD6741" w:rsidP="00D3083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Asegúrate de pulsar primero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 xml:space="preserve">Generar 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Markdown</w:t>
      </w:r>
      <w:proofErr w:type="spellEnd"/>
    </w:p>
    <w:p w14:paraId="516ECDF1" w14:textId="77777777" w:rsidR="00DD6741" w:rsidRPr="00DD6741" w:rsidRDefault="00DD6741" w:rsidP="00D3083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Luego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Descargar .</w:t>
      </w:r>
      <w:proofErr w:type="spellStart"/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md</w:t>
      </w:r>
      <w:proofErr w:type="spellEnd"/>
    </w:p>
    <w:p w14:paraId="22DF677A" w14:textId="77777777" w:rsidR="00DD6741" w:rsidRPr="00DD6741" w:rsidRDefault="00DD6741" w:rsidP="00D30835">
      <w:pPr>
        <w:pStyle w:val="Ttulo2"/>
      </w:pPr>
      <w:r w:rsidRPr="00DD6741">
        <w:t>11) Extensiones opcionales (para nota extra si aplica)</w:t>
      </w:r>
    </w:p>
    <w:p w14:paraId="6F916D63" w14:textId="77777777" w:rsidR="00DD6741" w:rsidRPr="00DD6741" w:rsidRDefault="00DD6741" w:rsidP="00D30835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Añadir 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2–4 tarjetas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nuevas en </w:t>
      </w:r>
      <w:r w:rsidRPr="00DD6741">
        <w:rPr>
          <w:rFonts w:ascii="Courier New" w:eastAsia="Times New Roman" w:hAnsi="Courier New" w:cs="Courier New"/>
          <w:sz w:val="20"/>
          <w:szCs w:val="20"/>
          <w:lang w:eastAsia="es-ES"/>
        </w:rPr>
        <w:t>LESSONS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 (manteniendo estructura)</w:t>
      </w:r>
    </w:p>
    <w:p w14:paraId="391E6667" w14:textId="77777777" w:rsidR="00DD6741" w:rsidRPr="00DD6741" w:rsidRDefault="00DD6741" w:rsidP="00D30835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>Añadir una pista final “</w:t>
      </w:r>
      <w:r w:rsidRPr="00DD6741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No-alcance</w:t>
      </w:r>
      <w:r w:rsidRPr="00DD6741">
        <w:rPr>
          <w:rFonts w:ascii="Times New Roman" w:eastAsia="Times New Roman" w:hAnsi="Times New Roman" w:cs="Times New Roman"/>
          <w:szCs w:val="24"/>
          <w:lang w:eastAsia="es-ES"/>
        </w:rPr>
        <w:t>” (2 cosas que no harías en el MVP)</w:t>
      </w:r>
    </w:p>
    <w:p w14:paraId="5E4B4593" w14:textId="77777777" w:rsidR="00DD6741" w:rsidRPr="00DD6741" w:rsidRDefault="00DD6741" w:rsidP="00D30835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  <w:r w:rsidRPr="00DD6741">
        <w:rPr>
          <w:rFonts w:ascii="Times New Roman" w:eastAsia="Times New Roman" w:hAnsi="Times New Roman" w:cs="Times New Roman"/>
          <w:szCs w:val="24"/>
          <w:lang w:eastAsia="es-ES"/>
        </w:rPr>
        <w:t xml:space="preserve">Mejorar el 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Lab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: añadir una línea final “</w:t>
      </w:r>
      <w:proofErr w:type="spellStart"/>
      <w:r w:rsidRPr="00DD6741">
        <w:rPr>
          <w:rFonts w:ascii="Times New Roman" w:eastAsia="Times New Roman" w:hAnsi="Times New Roman" w:cs="Times New Roman"/>
          <w:szCs w:val="24"/>
          <w:lang w:eastAsia="es-ES"/>
        </w:rPr>
        <w:t>trade</w:t>
      </w:r>
      <w:proofErr w:type="spellEnd"/>
      <w:r w:rsidRPr="00DD6741">
        <w:rPr>
          <w:rFonts w:ascii="Times New Roman" w:eastAsia="Times New Roman" w:hAnsi="Times New Roman" w:cs="Times New Roman"/>
          <w:szCs w:val="24"/>
          <w:lang w:eastAsia="es-ES"/>
        </w:rPr>
        <w:t>-off principal”</w:t>
      </w:r>
    </w:p>
    <w:p w14:paraId="08B8EF2C" w14:textId="77777777" w:rsidR="00DD6741" w:rsidRPr="00DD6741" w:rsidRDefault="00DD6741" w:rsidP="00DD6741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es-ES"/>
        </w:rPr>
      </w:pPr>
    </w:p>
    <w:p w14:paraId="39BC2B80" w14:textId="77777777" w:rsidR="00C15EF8" w:rsidRPr="00C15EF8" w:rsidRDefault="00C15EF8" w:rsidP="00DD6741"/>
    <w:sectPr w:rsidR="00C15EF8" w:rsidRPr="00C15EF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B713A" w14:textId="77777777" w:rsidR="00DD6741" w:rsidRDefault="00DD6741" w:rsidP="00177EBB">
      <w:pPr>
        <w:spacing w:after="0" w:line="240" w:lineRule="auto"/>
      </w:pPr>
      <w:r>
        <w:separator/>
      </w:r>
    </w:p>
  </w:endnote>
  <w:endnote w:type="continuationSeparator" w:id="0">
    <w:p w14:paraId="1F335D45" w14:textId="77777777" w:rsidR="00DD6741" w:rsidRDefault="00DD6741" w:rsidP="00177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6E1EA7" w14:textId="77777777" w:rsidR="00D30835" w:rsidRDefault="00D308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A0519" w14:textId="77777777" w:rsidR="00DD6741" w:rsidRDefault="00DD6741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0D527577" w14:textId="77777777" w:rsidR="00DD6741" w:rsidRDefault="00DD67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C4B31" w14:textId="77777777" w:rsidR="00D30835" w:rsidRDefault="00D308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537B9" w14:textId="77777777" w:rsidR="00DD6741" w:rsidRDefault="00DD6741" w:rsidP="00177EBB">
      <w:pPr>
        <w:spacing w:after="0" w:line="240" w:lineRule="auto"/>
      </w:pPr>
      <w:r>
        <w:separator/>
      </w:r>
    </w:p>
  </w:footnote>
  <w:footnote w:type="continuationSeparator" w:id="0">
    <w:p w14:paraId="2768946C" w14:textId="77777777" w:rsidR="00DD6741" w:rsidRDefault="00DD6741" w:rsidP="00177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1D1D3" w14:textId="77777777" w:rsidR="00D30835" w:rsidRDefault="00D308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5"/>
      <w:gridCol w:w="417"/>
      <w:gridCol w:w="2832"/>
    </w:tblGrid>
    <w:tr w:rsidR="00DD6741" w:rsidRPr="00E86E60" w14:paraId="61D99B42" w14:textId="77777777" w:rsidTr="00C15EF8">
      <w:tc>
        <w:tcPr>
          <w:tcW w:w="5245" w:type="dxa"/>
        </w:tcPr>
        <w:p w14:paraId="5F0CAE04" w14:textId="77777777" w:rsidR="00DD6741" w:rsidRPr="00E86E60" w:rsidRDefault="00D30835">
          <w:pPr>
            <w:pStyle w:val="Encabezado"/>
            <w:ind w:firstLine="0"/>
            <w:rPr>
              <w:sz w:val="18"/>
              <w:szCs w:val="18"/>
            </w:rPr>
          </w:pPr>
          <w:bookmarkStart w:id="0" w:name="_GoBack"/>
          <w:proofErr w:type="spellStart"/>
          <w:r w:rsidRPr="00D30835">
            <w:rPr>
              <w:sz w:val="18"/>
              <w:szCs w:val="18"/>
            </w:rPr>
            <w:t>MicroDSI</w:t>
          </w:r>
          <w:proofErr w:type="spellEnd"/>
          <w:r w:rsidRPr="00D30835">
            <w:rPr>
              <w:sz w:val="18"/>
              <w:szCs w:val="18"/>
            </w:rPr>
            <w:t xml:space="preserve"> (M2-S10)</w:t>
          </w:r>
          <w:bookmarkEnd w:id="0"/>
        </w:p>
      </w:tc>
      <w:tc>
        <w:tcPr>
          <w:tcW w:w="417" w:type="dxa"/>
        </w:tcPr>
        <w:p w14:paraId="047CA6E6" w14:textId="77777777" w:rsidR="00DD6741" w:rsidRPr="00E86E60" w:rsidRDefault="00DD6741">
          <w:pPr>
            <w:pStyle w:val="Encabezado"/>
            <w:ind w:firstLine="0"/>
            <w:rPr>
              <w:sz w:val="18"/>
              <w:szCs w:val="18"/>
            </w:rPr>
          </w:pPr>
        </w:p>
      </w:tc>
      <w:tc>
        <w:tcPr>
          <w:tcW w:w="2832" w:type="dxa"/>
        </w:tcPr>
        <w:p w14:paraId="3D1B780F" w14:textId="77777777" w:rsidR="00DD6741" w:rsidRPr="00E86E60" w:rsidRDefault="00DD6741">
          <w:pPr>
            <w:pStyle w:val="Encabezado"/>
            <w:ind w:firstLine="0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</w:rPr>
            <w:t>Versión  1</w:t>
          </w:r>
          <w:proofErr w:type="gramEnd"/>
        </w:p>
      </w:tc>
    </w:tr>
    <w:tr w:rsidR="00DD6741" w:rsidRPr="00E86E60" w14:paraId="3AEE5B93" w14:textId="77777777" w:rsidTr="00C15EF8">
      <w:tc>
        <w:tcPr>
          <w:tcW w:w="5245" w:type="dxa"/>
        </w:tcPr>
        <w:p w14:paraId="74261B93" w14:textId="77777777" w:rsidR="00DD6741" w:rsidRPr="00E86E60" w:rsidRDefault="00DD6741">
          <w:pPr>
            <w:pStyle w:val="Encabezado"/>
            <w:ind w:firstLine="0"/>
            <w:rPr>
              <w:sz w:val="18"/>
              <w:szCs w:val="18"/>
            </w:rPr>
          </w:pPr>
        </w:p>
      </w:tc>
      <w:tc>
        <w:tcPr>
          <w:tcW w:w="417" w:type="dxa"/>
        </w:tcPr>
        <w:p w14:paraId="74FCC61E" w14:textId="77777777" w:rsidR="00DD6741" w:rsidRPr="00E86E60" w:rsidRDefault="00DD6741">
          <w:pPr>
            <w:pStyle w:val="Encabezado"/>
            <w:ind w:firstLine="0"/>
            <w:rPr>
              <w:sz w:val="18"/>
              <w:szCs w:val="18"/>
            </w:rPr>
          </w:pPr>
        </w:p>
      </w:tc>
      <w:tc>
        <w:tcPr>
          <w:tcW w:w="2832" w:type="dxa"/>
        </w:tcPr>
        <w:p w14:paraId="20496682" w14:textId="77777777" w:rsidR="00DD6741" w:rsidRPr="00E86E60" w:rsidRDefault="00DD6741">
          <w:pPr>
            <w:pStyle w:val="Encabezado"/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Febrero 2026</w:t>
          </w:r>
        </w:p>
      </w:tc>
    </w:tr>
  </w:tbl>
  <w:p w14:paraId="653BE1C7" w14:textId="77777777" w:rsidR="00DD6741" w:rsidRDefault="00DD674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2CA656" w14:textId="77777777" w:rsidR="00D30835" w:rsidRDefault="00D308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49D9"/>
    <w:multiLevelType w:val="multilevel"/>
    <w:tmpl w:val="A50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0AA"/>
    <w:multiLevelType w:val="multilevel"/>
    <w:tmpl w:val="0AC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2534"/>
    <w:multiLevelType w:val="multilevel"/>
    <w:tmpl w:val="C58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27B"/>
    <w:multiLevelType w:val="multilevel"/>
    <w:tmpl w:val="198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325A"/>
    <w:multiLevelType w:val="multilevel"/>
    <w:tmpl w:val="D59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12C7A"/>
    <w:multiLevelType w:val="multilevel"/>
    <w:tmpl w:val="08D2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135F0"/>
    <w:multiLevelType w:val="multilevel"/>
    <w:tmpl w:val="F44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71AF5"/>
    <w:multiLevelType w:val="multilevel"/>
    <w:tmpl w:val="E13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2B04"/>
    <w:multiLevelType w:val="multilevel"/>
    <w:tmpl w:val="0C1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E5819"/>
    <w:multiLevelType w:val="multilevel"/>
    <w:tmpl w:val="DB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70E97"/>
    <w:multiLevelType w:val="multilevel"/>
    <w:tmpl w:val="B03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14D1F"/>
    <w:multiLevelType w:val="multilevel"/>
    <w:tmpl w:val="BCEE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87D7A"/>
    <w:multiLevelType w:val="multilevel"/>
    <w:tmpl w:val="1E64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A312A"/>
    <w:multiLevelType w:val="multilevel"/>
    <w:tmpl w:val="9FC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D6D95"/>
    <w:multiLevelType w:val="multilevel"/>
    <w:tmpl w:val="90C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202A3"/>
    <w:multiLevelType w:val="multilevel"/>
    <w:tmpl w:val="C856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B924E7"/>
    <w:multiLevelType w:val="multilevel"/>
    <w:tmpl w:val="B494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D15196"/>
    <w:multiLevelType w:val="multilevel"/>
    <w:tmpl w:val="544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6749A"/>
    <w:multiLevelType w:val="multilevel"/>
    <w:tmpl w:val="2D28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5D58CF"/>
    <w:multiLevelType w:val="multilevel"/>
    <w:tmpl w:val="9CA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F5504"/>
    <w:multiLevelType w:val="multilevel"/>
    <w:tmpl w:val="608A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F662F2"/>
    <w:multiLevelType w:val="multilevel"/>
    <w:tmpl w:val="2E8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5"/>
  </w:num>
  <w:num w:numId="5">
    <w:abstractNumId w:val="21"/>
  </w:num>
  <w:num w:numId="6">
    <w:abstractNumId w:val="11"/>
  </w:num>
  <w:num w:numId="7">
    <w:abstractNumId w:val="4"/>
  </w:num>
  <w:num w:numId="8">
    <w:abstractNumId w:val="19"/>
  </w:num>
  <w:num w:numId="9">
    <w:abstractNumId w:val="7"/>
  </w:num>
  <w:num w:numId="10">
    <w:abstractNumId w:val="14"/>
  </w:num>
  <w:num w:numId="11">
    <w:abstractNumId w:val="20"/>
  </w:num>
  <w:num w:numId="12">
    <w:abstractNumId w:val="12"/>
  </w:num>
  <w:num w:numId="13">
    <w:abstractNumId w:val="16"/>
  </w:num>
  <w:num w:numId="14">
    <w:abstractNumId w:val="18"/>
  </w:num>
  <w:num w:numId="15">
    <w:abstractNumId w:val="17"/>
  </w:num>
  <w:num w:numId="16">
    <w:abstractNumId w:val="13"/>
  </w:num>
  <w:num w:numId="17">
    <w:abstractNumId w:val="15"/>
  </w:num>
  <w:num w:numId="18">
    <w:abstractNumId w:val="6"/>
  </w:num>
  <w:num w:numId="19">
    <w:abstractNumId w:val="9"/>
  </w:num>
  <w:num w:numId="20">
    <w:abstractNumId w:val="0"/>
  </w:num>
  <w:num w:numId="21">
    <w:abstractNumId w:val="1"/>
  </w:num>
  <w:num w:numId="2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F8"/>
    <w:rsid w:val="00014723"/>
    <w:rsid w:val="000703B6"/>
    <w:rsid w:val="00090200"/>
    <w:rsid w:val="000B1E63"/>
    <w:rsid w:val="000D2F8C"/>
    <w:rsid w:val="000D7D7D"/>
    <w:rsid w:val="000E1A6C"/>
    <w:rsid w:val="00162B2C"/>
    <w:rsid w:val="0016631E"/>
    <w:rsid w:val="001758D1"/>
    <w:rsid w:val="00177EBB"/>
    <w:rsid w:val="00184A97"/>
    <w:rsid w:val="001B4888"/>
    <w:rsid w:val="001B74E5"/>
    <w:rsid w:val="002056AC"/>
    <w:rsid w:val="002325A2"/>
    <w:rsid w:val="00265727"/>
    <w:rsid w:val="002C4D69"/>
    <w:rsid w:val="003205F6"/>
    <w:rsid w:val="00390FCD"/>
    <w:rsid w:val="00421E2D"/>
    <w:rsid w:val="004229DE"/>
    <w:rsid w:val="004823EC"/>
    <w:rsid w:val="004C3736"/>
    <w:rsid w:val="00515A3B"/>
    <w:rsid w:val="00581608"/>
    <w:rsid w:val="0058401A"/>
    <w:rsid w:val="00584393"/>
    <w:rsid w:val="00595A53"/>
    <w:rsid w:val="00672C25"/>
    <w:rsid w:val="006C0C99"/>
    <w:rsid w:val="006D4E4A"/>
    <w:rsid w:val="006F22ED"/>
    <w:rsid w:val="007D40F6"/>
    <w:rsid w:val="00851544"/>
    <w:rsid w:val="00873189"/>
    <w:rsid w:val="00892A02"/>
    <w:rsid w:val="008B0AE0"/>
    <w:rsid w:val="008B7D5F"/>
    <w:rsid w:val="00907C7A"/>
    <w:rsid w:val="00927C1F"/>
    <w:rsid w:val="009D1ED1"/>
    <w:rsid w:val="00AB2DDB"/>
    <w:rsid w:val="00AC714D"/>
    <w:rsid w:val="00AE12DB"/>
    <w:rsid w:val="00B10373"/>
    <w:rsid w:val="00B10F66"/>
    <w:rsid w:val="00BE3B08"/>
    <w:rsid w:val="00BF4CE4"/>
    <w:rsid w:val="00C021FD"/>
    <w:rsid w:val="00C15EF8"/>
    <w:rsid w:val="00C660D3"/>
    <w:rsid w:val="00D25668"/>
    <w:rsid w:val="00D30835"/>
    <w:rsid w:val="00DD6741"/>
    <w:rsid w:val="00E1289A"/>
    <w:rsid w:val="00E73D7F"/>
    <w:rsid w:val="00E86E60"/>
    <w:rsid w:val="00EE61B7"/>
    <w:rsid w:val="00F00420"/>
    <w:rsid w:val="00F00EDA"/>
    <w:rsid w:val="00F04ED5"/>
    <w:rsid w:val="00F2631D"/>
    <w:rsid w:val="00F3017D"/>
    <w:rsid w:val="00F32DF2"/>
    <w:rsid w:val="00F62595"/>
    <w:rsid w:val="00F90684"/>
    <w:rsid w:val="00FE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B766"/>
  <w15:chartTrackingRefBased/>
  <w15:docId w15:val="{BA9133CE-B7C2-4A9D-B696-110588ED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2B2C"/>
    <w:pPr>
      <w:spacing w:line="360" w:lineRule="auto"/>
      <w:ind w:firstLine="709"/>
      <w:jc w:val="both"/>
    </w:pPr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65727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sz w:val="32"/>
      <w:szCs w:val="27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5727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65727"/>
    <w:pPr>
      <w:spacing w:before="100" w:beforeAutospacing="1" w:after="100" w:afterAutospacing="1" w:line="240" w:lineRule="auto"/>
      <w:ind w:firstLine="0"/>
      <w:outlineLvl w:val="2"/>
    </w:pPr>
    <w:rPr>
      <w:rFonts w:eastAsia="Times New Roman" w:cs="Times New Roman"/>
      <w:b/>
      <w:bCs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73D7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7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65727"/>
    <w:rPr>
      <w:rFonts w:ascii="Garamond" w:eastAsia="Times New Roman" w:hAnsi="Garamond" w:cs="Times New Roman"/>
      <w:b/>
      <w:bCs/>
      <w:sz w:val="24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E73D7F"/>
    <w:rPr>
      <w:rFonts w:ascii="Garamond" w:eastAsia="Times New Roman" w:hAnsi="Garamond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2056A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2056AC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265727"/>
    <w:rPr>
      <w:rFonts w:ascii="Garamond" w:eastAsia="Times New Roman" w:hAnsi="Garamond" w:cs="Times New Roman"/>
      <w:b/>
      <w:bCs/>
      <w:sz w:val="32"/>
      <w:szCs w:val="27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65727"/>
    <w:rPr>
      <w:rFonts w:ascii="Garamond" w:eastAsia="Times New Roman" w:hAnsi="Garamond" w:cs="Times New Roman"/>
      <w:b/>
      <w:bCs/>
      <w:sz w:val="28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056A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77E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7EBB"/>
  </w:style>
  <w:style w:type="paragraph" w:styleId="Piedepgina">
    <w:name w:val="footer"/>
    <w:basedOn w:val="Normal"/>
    <w:link w:val="PiedepginaCar"/>
    <w:uiPriority w:val="99"/>
    <w:unhideWhenUsed/>
    <w:rsid w:val="00177E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7EBB"/>
  </w:style>
  <w:style w:type="character" w:customStyle="1" w:styleId="Ttulo5Car">
    <w:name w:val="Título 5 Car"/>
    <w:basedOn w:val="Fuentedeprrafopredeter"/>
    <w:link w:val="Ttulo5"/>
    <w:uiPriority w:val="9"/>
    <w:semiHidden/>
    <w:rsid w:val="0001472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styleId="Hipervnculo">
    <w:name w:val="Hyperlink"/>
    <w:basedOn w:val="Fuentedeprrafopredeter"/>
    <w:uiPriority w:val="99"/>
    <w:unhideWhenUsed/>
    <w:rsid w:val="00FE4D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D3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00EDA"/>
    <w:pPr>
      <w:ind w:left="720"/>
      <w:contextualSpacing/>
    </w:pPr>
  </w:style>
  <w:style w:type="paragraph" w:styleId="Sinespaciado">
    <w:name w:val="No Spacing"/>
    <w:uiPriority w:val="1"/>
    <w:qFormat/>
    <w:rsid w:val="000D7D7D"/>
    <w:pPr>
      <w:spacing w:after="0" w:line="240" w:lineRule="auto"/>
      <w:ind w:firstLine="709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E86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DD674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6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674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8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control" Target="activeX/activeX2.xml"/><Relationship Id="rId17" Type="http://schemas.openxmlformats.org/officeDocument/2006/relationships/control" Target="activeX/activeX7.xm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6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ntrol" Target="activeX/activeX1.xm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control" Target="activeX/activeX5.xml"/><Relationship Id="rId23" Type="http://schemas.openxmlformats.org/officeDocument/2006/relationships/footer" Target="footer2.xml"/><Relationship Id="rId10" Type="http://schemas.openxmlformats.org/officeDocument/2006/relationships/image" Target="media/image1.wmf"/><Relationship Id="rId19" Type="http://schemas.openxmlformats.org/officeDocument/2006/relationships/control" Target="activeX/activeX9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ntrol" Target="activeX/activeX4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jft1a\OneDrive%20-%20Grupo%20Planeta\Documentos\Plantillas%20personalizadas%20de%20Office\Articulos_Base_v3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15E9148DA3D47B1959BBFAE3081B8" ma:contentTypeVersion="17" ma:contentTypeDescription="Create a new document." ma:contentTypeScope="" ma:versionID="b73fd14c87729660fd58108225da3b30">
  <xsd:schema xmlns:xsd="http://www.w3.org/2001/XMLSchema" xmlns:xs="http://www.w3.org/2001/XMLSchema" xmlns:p="http://schemas.microsoft.com/office/2006/metadata/properties" xmlns:ns3="b5fa1a3e-c9cf-45c8-8717-f83f78e95b33" xmlns:ns4="49e27bd6-b372-4391-94cf-1374a1fb377c" targetNamespace="http://schemas.microsoft.com/office/2006/metadata/properties" ma:root="true" ma:fieldsID="680234c7aa0d4917241bad02c28447c5" ns3:_="" ns4:_="">
    <xsd:import namespace="b5fa1a3e-c9cf-45c8-8717-f83f78e95b33"/>
    <xsd:import namespace="49e27bd6-b372-4391-94cf-1374a1fb37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a1a3e-c9cf-45c8-8717-f83f78e95b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e27bd6-b372-4391-94cf-1374a1fb37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fa1a3e-c9cf-45c8-8717-f83f78e95b33" xsi:nil="true"/>
  </documentManagement>
</p:properties>
</file>

<file path=customXml/itemProps1.xml><?xml version="1.0" encoding="utf-8"?>
<ds:datastoreItem xmlns:ds="http://schemas.openxmlformats.org/officeDocument/2006/customXml" ds:itemID="{420A37A5-32A0-4B56-9025-CB3AAB944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a1a3e-c9cf-45c8-8717-f83f78e95b33"/>
    <ds:schemaRef ds:uri="49e27bd6-b372-4391-94cf-1374a1fb3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B61FBE-148A-4293-8878-A988BE468A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A6102-8F48-4287-8E4F-EA14F90AB354}">
  <ds:schemaRefs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49e27bd6-b372-4391-94cf-1374a1fb377c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b5fa1a3e-c9cf-45c8-8717-f83f78e95b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Articulos_Base_v3.dotx</Template>
  <TotalTime>65</TotalTime>
  <Pages>5</Pages>
  <Words>916</Words>
  <Characters>5039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27</vt:i4>
      </vt:variant>
    </vt:vector>
  </HeadingPairs>
  <TitlesOfParts>
    <vt:vector size="28" baseType="lpstr">
      <vt:lpstr/>
      <vt:lpstr>Guía completa para alumnos — MicroDSI (M2-S10)</vt:lpstr>
      <vt:lpstr>    1) Qué vas a construir</vt:lpstr>
      <vt:lpstr>    2) Lo que necesitas antes de empezar</vt:lpstr>
      <vt:lpstr>    3) Cómo crear tu web (método recomendado: “Template repo”)</vt:lpstr>
      <vt:lpstr>        Paso 1 — Crear tu repo desde la plantilla</vt:lpstr>
      <vt:lpstr>    Paso 2 — Verificar que tienes estos archivos</vt:lpstr>
      <vt:lpstr>    Paso 3 — Publicar tu web con GitHub Pages</vt:lpstr>
      <vt:lpstr>    4) Cómo elegir tu track (ITSM / HR / Procurement)</vt:lpstr>
      <vt:lpstr>    5) Cómo personalizar tu web (lo mínimo obligatorio)</vt:lpstr>
      <vt:lpstr>        5.1 Cambiar “marca” (nombre y subtítulo)</vt:lpstr>
      <vt:lpstr>        5.2 Cambiar contenido del Feed y Pistas (lo importante)</vt:lpstr>
      <vt:lpstr>        Regla de edición rápida (sin romper nada)</vt:lpstr>
      <vt:lpstr>    6) Cómo usar la web para completar el trabajo (flujo recomendado)</vt:lpstr>
      <vt:lpstr>    Paso A — Feed (6–10 minutos)</vt:lpstr>
      <vt:lpstr>        Paso B — Pistas (5–10 minutos)</vt:lpstr>
      <vt:lpstr>        Paso C — Lab (10–20 minutos)</vt:lpstr>
      <vt:lpstr>    7) Entregables (lo que entregas)</vt:lpstr>
      <vt:lpstr>    8) Checklist de calidad (antes de entregar)</vt:lpstr>
      <vt:lpstr>        Técnica (web)</vt:lpstr>
      <vt:lpstr>        Contenido (M2-S10)</vt:lpstr>
      <vt:lpstr>    9) Rúbrica rápida (10 puntos)</vt:lpstr>
      <vt:lpstr>    10) Problemas típicos y cómo resolverlos</vt:lpstr>
      <vt:lpstr>        “No carga el estilo”</vt:lpstr>
      <vt:lpstr>        “No cambian los tracks”</vt:lpstr>
      <vt:lpstr>        “Pistas no aparece”</vt:lpstr>
      <vt:lpstr>        “El .md no se descarga”</vt:lpstr>
      <vt:lpstr>    11) Extensiones opcionales (para nota extra si aplica)</vt:lpstr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Fernández Tamames</dc:creator>
  <cp:keywords/>
  <dc:description/>
  <cp:lastModifiedBy>Jose Fernández Tamames</cp:lastModifiedBy>
  <cp:revision>1</cp:revision>
  <dcterms:created xsi:type="dcterms:W3CDTF">2026-02-22T20:22:00Z</dcterms:created>
  <dcterms:modified xsi:type="dcterms:W3CDTF">2026-02-22T21:30:00Z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0x01010027115E9148DA3D47B1959BBFAE3081B8</vt:lpwstr>
  </property>
</Properties>
</file>